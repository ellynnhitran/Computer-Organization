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116BD" w:rsidRPr="002D663E" w:rsidRDefault="004F59D4">
      <w:pPr>
        <w:pStyle w:val="Title"/>
        <w:rPr>
          <w:b/>
          <w:bCs/>
          <w:sz w:val="52"/>
          <w:szCs w:val="52"/>
        </w:rPr>
      </w:pPr>
      <w:sdt>
        <w:sdtPr>
          <w:rPr>
            <w:b/>
            <w:bCs/>
            <w:sz w:val="52"/>
            <w:szCs w:val="52"/>
          </w:rPr>
          <w:alias w:val="Title"/>
          <w:tag w:val=""/>
          <w:id w:val="726351117"/>
          <w:placeholder>
            <w:docPart w:val="F825C390CF7CB34B9B02B87B1E9C3D2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2D663E" w:rsidRPr="002D663E">
            <w:rPr>
              <w:b/>
              <w:bCs/>
              <w:sz w:val="52"/>
              <w:szCs w:val="52"/>
            </w:rPr>
            <w:t>PROJECT 1</w:t>
          </w:r>
        </w:sdtContent>
      </w:sdt>
    </w:p>
    <w:p w:rsidR="00E116BD" w:rsidRPr="002D663E" w:rsidRDefault="002D663E">
      <w:pPr>
        <w:pStyle w:val="Title2"/>
        <w:rPr>
          <w:b/>
          <w:bCs/>
          <w:sz w:val="50"/>
          <w:szCs w:val="50"/>
        </w:rPr>
      </w:pPr>
      <w:r w:rsidRPr="002D663E">
        <w:rPr>
          <w:b/>
          <w:bCs/>
          <w:sz w:val="50"/>
          <w:szCs w:val="50"/>
        </w:rPr>
        <w:t>ALU DESIGN</w:t>
      </w:r>
    </w:p>
    <w:p w:rsidR="002D663E" w:rsidRDefault="002D663E">
      <w:pPr>
        <w:pStyle w:val="Title2"/>
        <w:rPr>
          <w:b/>
          <w:bCs/>
          <w:sz w:val="30"/>
          <w:szCs w:val="30"/>
        </w:rPr>
      </w:pPr>
      <w:r w:rsidRPr="002D663E">
        <w:rPr>
          <w:b/>
          <w:bCs/>
          <w:sz w:val="30"/>
          <w:szCs w:val="30"/>
        </w:rPr>
        <w:t xml:space="preserve">Tran Tue </w:t>
      </w:r>
      <w:proofErr w:type="spellStart"/>
      <w:r w:rsidRPr="002D663E">
        <w:rPr>
          <w:b/>
          <w:bCs/>
          <w:sz w:val="30"/>
          <w:szCs w:val="30"/>
        </w:rPr>
        <w:t>Nhi</w:t>
      </w:r>
      <w:proofErr w:type="spellEnd"/>
      <w:r>
        <w:rPr>
          <w:b/>
          <w:bCs/>
          <w:sz w:val="30"/>
          <w:szCs w:val="30"/>
        </w:rPr>
        <w:t xml:space="preserve"> </w:t>
      </w:r>
    </w:p>
    <w:p w:rsidR="002D663E" w:rsidRPr="002D663E" w:rsidRDefault="002D663E">
      <w:pPr>
        <w:pStyle w:val="Title2"/>
        <w:rPr>
          <w:b/>
          <w:bCs/>
          <w:sz w:val="30"/>
          <w:szCs w:val="30"/>
        </w:rPr>
      </w:pPr>
    </w:p>
    <w:p w:rsidR="002D663E" w:rsidRPr="002D663E" w:rsidRDefault="002D663E">
      <w:pPr>
        <w:pStyle w:val="Title2"/>
        <w:rPr>
          <w:b/>
          <w:bCs/>
          <w:sz w:val="30"/>
          <w:szCs w:val="30"/>
        </w:rPr>
      </w:pPr>
      <w:r w:rsidRPr="002D663E">
        <w:rPr>
          <w:b/>
          <w:bCs/>
          <w:sz w:val="30"/>
          <w:szCs w:val="30"/>
        </w:rPr>
        <w:t>COMP1020</w:t>
      </w:r>
      <w:r>
        <w:rPr>
          <w:b/>
          <w:bCs/>
          <w:sz w:val="30"/>
          <w:szCs w:val="30"/>
        </w:rPr>
        <w:t xml:space="preserve"> - CECS</w:t>
      </w:r>
    </w:p>
    <w:p w:rsidR="002D663E" w:rsidRPr="002D663E" w:rsidRDefault="002D663E">
      <w:pPr>
        <w:pStyle w:val="Title2"/>
        <w:rPr>
          <w:b/>
          <w:bCs/>
          <w:i/>
          <w:iCs/>
          <w:sz w:val="30"/>
          <w:szCs w:val="30"/>
        </w:rPr>
      </w:pPr>
      <w:r w:rsidRPr="002D663E">
        <w:rPr>
          <w:b/>
          <w:bCs/>
          <w:i/>
          <w:iCs/>
          <w:sz w:val="30"/>
          <w:szCs w:val="30"/>
        </w:rPr>
        <w:t>October 20</w:t>
      </w:r>
      <w:r w:rsidRPr="002D663E">
        <w:rPr>
          <w:b/>
          <w:bCs/>
          <w:i/>
          <w:iCs/>
          <w:sz w:val="30"/>
          <w:szCs w:val="30"/>
          <w:vertAlign w:val="superscript"/>
        </w:rPr>
        <w:t>th</w:t>
      </w:r>
      <w:r w:rsidRPr="002D663E">
        <w:rPr>
          <w:b/>
          <w:bCs/>
          <w:i/>
          <w:iCs/>
          <w:sz w:val="30"/>
          <w:szCs w:val="30"/>
        </w:rPr>
        <w:t>, 2021</w:t>
      </w:r>
    </w:p>
    <w:p w:rsidR="002D663E" w:rsidRDefault="002D663E">
      <w:pPr>
        <w:pStyle w:val="Title"/>
      </w:pPr>
    </w:p>
    <w:p w:rsidR="002D663E" w:rsidRDefault="002D663E">
      <w:pPr>
        <w:pStyle w:val="Title"/>
      </w:pPr>
    </w:p>
    <w:p w:rsidR="002D663E" w:rsidRDefault="002D663E">
      <w:pPr>
        <w:pStyle w:val="Title"/>
      </w:pPr>
    </w:p>
    <w:p w:rsidR="002D663E" w:rsidRDefault="002D663E">
      <w:pPr>
        <w:pStyle w:val="Title"/>
      </w:pPr>
    </w:p>
    <w:p w:rsidR="002D663E" w:rsidRDefault="002D663E">
      <w:pPr>
        <w:pStyle w:val="Title"/>
      </w:pPr>
    </w:p>
    <w:p w:rsidR="002D663E" w:rsidRDefault="002D663E" w:rsidP="002D663E">
      <w:pPr>
        <w:pStyle w:val="Title"/>
        <w:jc w:val="left"/>
      </w:pPr>
    </w:p>
    <w:p w:rsidR="002D663E" w:rsidRDefault="002D663E" w:rsidP="002D663E">
      <w:pPr>
        <w:pStyle w:val="Heading1"/>
        <w:numPr>
          <w:ilvl w:val="0"/>
          <w:numId w:val="12"/>
        </w:numPr>
        <w:jc w:val="left"/>
        <w:rPr>
          <w:sz w:val="30"/>
          <w:szCs w:val="30"/>
        </w:rPr>
      </w:pPr>
      <w:r w:rsidRPr="002D663E">
        <w:rPr>
          <w:sz w:val="30"/>
          <w:szCs w:val="30"/>
        </w:rPr>
        <w:t>Overview</w:t>
      </w:r>
      <w:r w:rsidR="00E60D95">
        <w:rPr>
          <w:sz w:val="30"/>
          <w:szCs w:val="30"/>
        </w:rPr>
        <w:t>: RISC-V ALU</w:t>
      </w:r>
    </w:p>
    <w:p w:rsidR="00990DA1" w:rsidRDefault="00990DA1" w:rsidP="00990DA1">
      <w:r>
        <w:t xml:space="preserve">In this project, I designed a 32-bit ALU which consists of 4 parts: </w:t>
      </w:r>
      <w:r>
        <w:t xml:space="preserve">Add, </w:t>
      </w:r>
      <w:proofErr w:type="spellStart"/>
      <w:r>
        <w:t>CompareOp</w:t>
      </w:r>
      <w:proofErr w:type="spellEnd"/>
      <w:r>
        <w:t xml:space="preserve">, </w:t>
      </w:r>
      <w:r>
        <w:t xml:space="preserve">Shift and </w:t>
      </w:r>
      <w:proofErr w:type="spellStart"/>
      <w:r>
        <w:t>LogicOp</w:t>
      </w:r>
      <w:proofErr w:type="spellEnd"/>
      <w:r>
        <w:t xml:space="preserve"> </w:t>
      </w:r>
      <w:r>
        <w:t xml:space="preserve">operation. </w:t>
      </w:r>
    </w:p>
    <w:p w:rsidR="00990DA1" w:rsidRDefault="00990DA1" w:rsidP="007316CA">
      <w:pPr>
        <w:jc w:val="center"/>
      </w:pPr>
      <w:r w:rsidRPr="00990DA1">
        <w:drawing>
          <wp:inline distT="0" distB="0" distL="0" distR="0" wp14:anchorId="51A62622" wp14:editId="76AE9DF3">
            <wp:extent cx="5849320" cy="2940908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993" cy="29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8B" w:rsidRDefault="00DC088B" w:rsidP="00DC088B">
      <w:pPr>
        <w:pStyle w:val="Heading2"/>
        <w:jc w:val="center"/>
      </w:pPr>
      <w:r w:rsidRPr="00DC088B">
        <w:t>32-Bit ALU</w:t>
      </w:r>
    </w:p>
    <w:p w:rsidR="007316CA" w:rsidRPr="007316CA" w:rsidRDefault="007316CA" w:rsidP="007316CA"/>
    <w:p w:rsidR="00E60D95" w:rsidRDefault="00E60D95" w:rsidP="00E60D95">
      <w:pPr>
        <w:pStyle w:val="ListParagraph"/>
        <w:numPr>
          <w:ilvl w:val="0"/>
          <w:numId w:val="1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Circuit 1: </w:t>
      </w:r>
      <w:r w:rsidRPr="00E60D95">
        <w:rPr>
          <w:b/>
          <w:bCs/>
          <w:sz w:val="30"/>
          <w:szCs w:val="30"/>
        </w:rPr>
        <w:t>RISC-V ALU</w:t>
      </w:r>
    </w:p>
    <w:p w:rsidR="00285F58" w:rsidRPr="007316CA" w:rsidRDefault="00E60D95" w:rsidP="00285F58">
      <w:pPr>
        <w:pStyle w:val="ListParagraph"/>
        <w:numPr>
          <w:ilvl w:val="0"/>
          <w:numId w:val="16"/>
        </w:numPr>
        <w:rPr>
          <w:b/>
          <w:bCs/>
        </w:rPr>
      </w:pPr>
      <w:r w:rsidRPr="00E60D95">
        <w:rPr>
          <w:b/>
          <w:bCs/>
          <w:lang w:val="vi-VN"/>
        </w:rPr>
        <w:t xml:space="preserve">There are </w:t>
      </w:r>
      <w:r>
        <w:rPr>
          <w:b/>
          <w:bCs/>
        </w:rPr>
        <w:t>4</w:t>
      </w:r>
      <w:r w:rsidRPr="00E60D95">
        <w:rPr>
          <w:b/>
          <w:bCs/>
        </w:rPr>
        <w:t xml:space="preserve"> sub-circuits in the circuit LeftShift32:</w:t>
      </w:r>
      <w:r w:rsidRPr="00E60D95">
        <w:t xml:space="preserve"> </w:t>
      </w:r>
      <w:r>
        <w:t xml:space="preserve">Add, </w:t>
      </w:r>
      <w:proofErr w:type="spellStart"/>
      <w:r>
        <w:t>CompareOp</w:t>
      </w:r>
      <w:proofErr w:type="spellEnd"/>
      <w:r>
        <w:t xml:space="preserve">, </w:t>
      </w:r>
      <w:proofErr w:type="spellStart"/>
      <w:r>
        <w:t>LogicOp</w:t>
      </w:r>
      <w:proofErr w:type="spellEnd"/>
      <w:r>
        <w:t xml:space="preserve"> and </w:t>
      </w:r>
      <w:r w:rsidRPr="004C1018">
        <w:t>Shift.</w:t>
      </w:r>
      <w:r w:rsidR="007316CA">
        <w:br/>
      </w:r>
    </w:p>
    <w:p w:rsidR="007316CA" w:rsidRDefault="007316CA" w:rsidP="007316CA">
      <w:pPr>
        <w:rPr>
          <w:b/>
          <w:bCs/>
        </w:rPr>
      </w:pPr>
    </w:p>
    <w:p w:rsidR="007316CA" w:rsidRDefault="007316CA" w:rsidP="007316CA">
      <w:pPr>
        <w:rPr>
          <w:b/>
          <w:bCs/>
        </w:rPr>
      </w:pPr>
    </w:p>
    <w:p w:rsidR="007316CA" w:rsidRDefault="007316CA" w:rsidP="007316CA">
      <w:pPr>
        <w:rPr>
          <w:b/>
          <w:bCs/>
        </w:rPr>
      </w:pPr>
    </w:p>
    <w:p w:rsidR="007316CA" w:rsidRPr="007316CA" w:rsidRDefault="007316CA" w:rsidP="007316CA">
      <w:pPr>
        <w:rPr>
          <w:b/>
          <w:bCs/>
        </w:rPr>
      </w:pPr>
    </w:p>
    <w:p w:rsidR="00E60D95" w:rsidRDefault="004C1018" w:rsidP="00285F58">
      <w:pPr>
        <w:pStyle w:val="ListParagraph"/>
        <w:numPr>
          <w:ilvl w:val="0"/>
          <w:numId w:val="16"/>
        </w:numPr>
      </w:pPr>
      <w:r w:rsidRPr="004C1018">
        <w:lastRenderedPageBreak/>
        <w:t>Sub-circuit Add:</w:t>
      </w:r>
    </w:p>
    <w:p w:rsidR="004C1018" w:rsidRDefault="004C1018" w:rsidP="007316CA">
      <w:pPr>
        <w:jc w:val="center"/>
      </w:pPr>
      <w:r w:rsidRPr="004C1018">
        <w:drawing>
          <wp:inline distT="0" distB="0" distL="0" distR="0" wp14:anchorId="1653E65B" wp14:editId="2C7E0C7A">
            <wp:extent cx="5577016" cy="267470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966" cy="268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18" w:rsidRDefault="004C1018" w:rsidP="004C1018">
      <w:pPr>
        <w:pStyle w:val="ListParagraph"/>
        <w:numPr>
          <w:ilvl w:val="0"/>
          <w:numId w:val="16"/>
        </w:numPr>
      </w:pPr>
      <w:r>
        <w:t xml:space="preserve">Sub-circuit </w:t>
      </w:r>
      <w:proofErr w:type="spellStart"/>
      <w:r>
        <w:t>CompareOp</w:t>
      </w:r>
      <w:proofErr w:type="spellEnd"/>
      <w:r>
        <w:t>:</w:t>
      </w:r>
    </w:p>
    <w:p w:rsidR="004C1018" w:rsidRDefault="004C1018" w:rsidP="007316CA">
      <w:pPr>
        <w:jc w:val="center"/>
      </w:pPr>
      <w:r w:rsidRPr="004C1018">
        <w:drawing>
          <wp:inline distT="0" distB="0" distL="0" distR="0" wp14:anchorId="1F9AF0B2" wp14:editId="31EEFF30">
            <wp:extent cx="5420497" cy="433523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064" cy="433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18" w:rsidRDefault="004C1018" w:rsidP="004C1018">
      <w:pPr>
        <w:pStyle w:val="ListParagraph"/>
        <w:numPr>
          <w:ilvl w:val="0"/>
          <w:numId w:val="16"/>
        </w:numPr>
      </w:pPr>
      <w:r>
        <w:lastRenderedPageBreak/>
        <w:t xml:space="preserve">Sub-circuit </w:t>
      </w:r>
      <w:proofErr w:type="spellStart"/>
      <w:r>
        <w:t>LogicOp</w:t>
      </w:r>
      <w:proofErr w:type="spellEnd"/>
      <w:r>
        <w:t>:</w:t>
      </w:r>
    </w:p>
    <w:p w:rsidR="004C1018" w:rsidRDefault="004C1018" w:rsidP="007316CA">
      <w:pPr>
        <w:jc w:val="center"/>
      </w:pPr>
      <w:r w:rsidRPr="004C1018">
        <w:drawing>
          <wp:inline distT="0" distB="0" distL="0" distR="0" wp14:anchorId="6066638B" wp14:editId="1D8E8454">
            <wp:extent cx="5362300" cy="388136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6562" cy="38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18" w:rsidRDefault="004C1018" w:rsidP="004C1018">
      <w:pPr>
        <w:pStyle w:val="ListParagraph"/>
        <w:numPr>
          <w:ilvl w:val="0"/>
          <w:numId w:val="16"/>
        </w:numPr>
      </w:pPr>
      <w:r>
        <w:t>Sub-circuit Shift:</w:t>
      </w:r>
    </w:p>
    <w:p w:rsidR="004C1018" w:rsidRPr="004C1018" w:rsidRDefault="004C1018" w:rsidP="004C1018">
      <w:r w:rsidRPr="004C1018">
        <w:drawing>
          <wp:inline distT="0" distB="0" distL="0" distR="0" wp14:anchorId="37611AEC" wp14:editId="4DF38BFD">
            <wp:extent cx="5943600" cy="29946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18" w:rsidRPr="004C1018" w:rsidRDefault="004C1018" w:rsidP="004C1018">
      <w:pPr>
        <w:pStyle w:val="ListParagraph"/>
        <w:ind w:left="1080"/>
        <w:rPr>
          <w:sz w:val="30"/>
          <w:szCs w:val="30"/>
        </w:rPr>
      </w:pPr>
    </w:p>
    <w:p w:rsidR="0095488E" w:rsidRDefault="00285F58" w:rsidP="0095488E">
      <w:pPr>
        <w:pStyle w:val="Heading1"/>
        <w:numPr>
          <w:ilvl w:val="0"/>
          <w:numId w:val="12"/>
        </w:numPr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>Circuit 1: LeftShift32</w:t>
      </w:r>
      <w:r w:rsidR="00793A7A">
        <w:rPr>
          <w:sz w:val="30"/>
          <w:szCs w:val="30"/>
        </w:rPr>
        <w:tab/>
      </w:r>
    </w:p>
    <w:p w:rsidR="0095488E" w:rsidRDefault="0095488E" w:rsidP="0095488E">
      <w:r w:rsidRPr="0095488E">
        <w:drawing>
          <wp:inline distT="0" distB="0" distL="0" distR="0" wp14:anchorId="7A357174" wp14:editId="22DBA2AC">
            <wp:extent cx="5943600" cy="162285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619" cy="16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7A" w:rsidRPr="00793A7A" w:rsidRDefault="00793A7A" w:rsidP="00DC088B">
      <w:pPr>
        <w:pStyle w:val="Heading2"/>
        <w:jc w:val="center"/>
      </w:pPr>
      <w:r w:rsidRPr="00793A7A">
        <w:t>Circuit LeftShift32</w:t>
      </w:r>
    </w:p>
    <w:p w:rsidR="00285F58" w:rsidRPr="00990DA1" w:rsidRDefault="0095488E" w:rsidP="00990DA1">
      <w:pPr>
        <w:pStyle w:val="ListParagraph"/>
        <w:numPr>
          <w:ilvl w:val="0"/>
          <w:numId w:val="15"/>
        </w:numPr>
      </w:pPr>
      <w:r w:rsidRPr="0095488E">
        <w:rPr>
          <w:b/>
          <w:bCs/>
          <w:lang w:val="vi-VN"/>
        </w:rPr>
        <w:t xml:space="preserve">There are </w:t>
      </w:r>
      <w:r w:rsidRPr="0095488E">
        <w:rPr>
          <w:b/>
          <w:bCs/>
        </w:rPr>
        <w:t xml:space="preserve">5 sub-circuits </w:t>
      </w:r>
      <w:r>
        <w:rPr>
          <w:b/>
          <w:bCs/>
        </w:rPr>
        <w:t>in the circuit LeftShift32</w:t>
      </w:r>
      <w:r w:rsidR="00990DA1">
        <w:rPr>
          <w:b/>
          <w:bCs/>
        </w:rPr>
        <w:t xml:space="preserve">: </w:t>
      </w:r>
      <w:r w:rsidR="00990DA1">
        <w:t>Shift1bit, Shift2bits, Shift4bits, Shift8bits and Shift16bits.</w:t>
      </w:r>
    </w:p>
    <w:p w:rsidR="0095488E" w:rsidRDefault="0095488E" w:rsidP="0095488E">
      <w:pPr>
        <w:pStyle w:val="ListParagraph"/>
        <w:numPr>
          <w:ilvl w:val="0"/>
          <w:numId w:val="15"/>
        </w:numPr>
      </w:pPr>
      <w:r>
        <w:t>Sub-circuit Shift1bit:</w:t>
      </w:r>
    </w:p>
    <w:p w:rsidR="0095488E" w:rsidRDefault="0095488E" w:rsidP="0095488E">
      <w:pPr>
        <w:jc w:val="center"/>
      </w:pPr>
      <w:r w:rsidRPr="0095488E">
        <w:drawing>
          <wp:inline distT="0" distB="0" distL="0" distR="0" wp14:anchorId="5F0F0926" wp14:editId="3811D266">
            <wp:extent cx="4264149" cy="33680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997" cy="33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A1" w:rsidRDefault="00990DA1" w:rsidP="0095488E">
      <w:pPr>
        <w:jc w:val="center"/>
      </w:pPr>
    </w:p>
    <w:p w:rsidR="00990DA1" w:rsidRDefault="00990DA1" w:rsidP="0095488E">
      <w:pPr>
        <w:jc w:val="center"/>
      </w:pPr>
    </w:p>
    <w:p w:rsidR="00990DA1" w:rsidRDefault="00990DA1" w:rsidP="0095488E">
      <w:pPr>
        <w:jc w:val="center"/>
      </w:pPr>
    </w:p>
    <w:p w:rsidR="0095488E" w:rsidRDefault="0095488E" w:rsidP="0095488E">
      <w:pPr>
        <w:pStyle w:val="ListParagraph"/>
        <w:numPr>
          <w:ilvl w:val="0"/>
          <w:numId w:val="15"/>
        </w:numPr>
      </w:pPr>
      <w:r>
        <w:lastRenderedPageBreak/>
        <w:t>Sub-circuit Shift2bits:</w:t>
      </w:r>
    </w:p>
    <w:p w:rsidR="0095488E" w:rsidRDefault="0095488E" w:rsidP="0095488E">
      <w:pPr>
        <w:jc w:val="center"/>
      </w:pPr>
      <w:r w:rsidRPr="0095488E">
        <w:drawing>
          <wp:inline distT="0" distB="0" distL="0" distR="0" wp14:anchorId="519F051C" wp14:editId="6C83837A">
            <wp:extent cx="5387883" cy="1859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584" cy="18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8E" w:rsidRDefault="0095488E" w:rsidP="0095488E">
      <w:pPr>
        <w:pStyle w:val="ListParagraph"/>
        <w:numPr>
          <w:ilvl w:val="0"/>
          <w:numId w:val="15"/>
        </w:numPr>
      </w:pPr>
      <w:r>
        <w:t>Sub-circuit Shift4bits:</w:t>
      </w:r>
    </w:p>
    <w:p w:rsidR="0095488E" w:rsidRDefault="0095488E" w:rsidP="0095488E">
      <w:r w:rsidRPr="0095488E">
        <w:drawing>
          <wp:inline distT="0" distB="0" distL="0" distR="0" wp14:anchorId="01A73B33" wp14:editId="24FF9B04">
            <wp:extent cx="5387340" cy="178772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825" cy="17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8E" w:rsidRDefault="0095488E" w:rsidP="0095488E">
      <w:pPr>
        <w:pStyle w:val="ListParagraph"/>
        <w:numPr>
          <w:ilvl w:val="0"/>
          <w:numId w:val="15"/>
        </w:numPr>
      </w:pPr>
      <w:r>
        <w:t>Sub-circuit Shift8bits:</w:t>
      </w:r>
    </w:p>
    <w:p w:rsidR="0095488E" w:rsidRDefault="0095488E" w:rsidP="0095488E">
      <w:r w:rsidRPr="0095488E">
        <w:drawing>
          <wp:inline distT="0" distB="0" distL="0" distR="0" wp14:anchorId="1DFDD537" wp14:editId="5EB49DF8">
            <wp:extent cx="5326380" cy="17697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8439" cy="17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A1" w:rsidRDefault="00990DA1" w:rsidP="0095488E"/>
    <w:p w:rsidR="00990DA1" w:rsidRDefault="00990DA1" w:rsidP="0095488E"/>
    <w:p w:rsidR="00990DA1" w:rsidRDefault="00990DA1" w:rsidP="0095488E"/>
    <w:p w:rsidR="0095488E" w:rsidRDefault="0095488E" w:rsidP="0095488E">
      <w:pPr>
        <w:pStyle w:val="ListParagraph"/>
        <w:numPr>
          <w:ilvl w:val="0"/>
          <w:numId w:val="15"/>
        </w:numPr>
      </w:pPr>
      <w:r>
        <w:lastRenderedPageBreak/>
        <w:t>Sub-circuit Shift16bits:</w:t>
      </w:r>
    </w:p>
    <w:p w:rsidR="0095488E" w:rsidRDefault="0095488E" w:rsidP="00DC088B">
      <w:pPr>
        <w:jc w:val="center"/>
      </w:pPr>
      <w:r w:rsidRPr="0095488E">
        <w:drawing>
          <wp:inline distT="0" distB="0" distL="0" distR="0" wp14:anchorId="0F9CFD94" wp14:editId="760E724B">
            <wp:extent cx="4380187" cy="1494223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411" cy="1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7A" w:rsidRDefault="00793A7A" w:rsidP="00793A7A">
      <w:pPr>
        <w:pStyle w:val="Heading1"/>
        <w:numPr>
          <w:ilvl w:val="0"/>
          <w:numId w:val="12"/>
        </w:numPr>
        <w:jc w:val="left"/>
        <w:rPr>
          <w:sz w:val="30"/>
          <w:szCs w:val="30"/>
        </w:rPr>
      </w:pPr>
      <w:r>
        <w:rPr>
          <w:sz w:val="30"/>
          <w:szCs w:val="30"/>
        </w:rPr>
        <w:t xml:space="preserve">Circuit </w:t>
      </w:r>
      <w:r>
        <w:rPr>
          <w:sz w:val="30"/>
          <w:szCs w:val="30"/>
        </w:rPr>
        <w:t>2</w:t>
      </w:r>
      <w:r>
        <w:rPr>
          <w:sz w:val="30"/>
          <w:szCs w:val="30"/>
        </w:rPr>
        <w:t xml:space="preserve">: </w:t>
      </w:r>
      <w:r>
        <w:rPr>
          <w:sz w:val="30"/>
          <w:szCs w:val="30"/>
        </w:rPr>
        <w:t>Add</w:t>
      </w:r>
      <w:r>
        <w:rPr>
          <w:sz w:val="30"/>
          <w:szCs w:val="30"/>
        </w:rPr>
        <w:t>32</w:t>
      </w:r>
      <w:r>
        <w:rPr>
          <w:sz w:val="30"/>
          <w:szCs w:val="30"/>
        </w:rPr>
        <w:tab/>
      </w:r>
    </w:p>
    <w:p w:rsidR="00793A7A" w:rsidRPr="00793A7A" w:rsidRDefault="00793A7A" w:rsidP="00793A7A">
      <w:r w:rsidRPr="00793A7A">
        <w:drawing>
          <wp:inline distT="0" distB="0" distL="0" distR="0" wp14:anchorId="7B1390B1" wp14:editId="03592495">
            <wp:extent cx="5323889" cy="22893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915" cy="22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7A" w:rsidRPr="00793A7A" w:rsidRDefault="00793A7A" w:rsidP="00DC088B">
      <w:pPr>
        <w:pStyle w:val="Heading2"/>
        <w:jc w:val="center"/>
      </w:pPr>
      <w:r w:rsidRPr="00793A7A">
        <w:t xml:space="preserve">Circuit </w:t>
      </w:r>
      <w:r>
        <w:t>Add</w:t>
      </w:r>
      <w:r w:rsidRPr="00793A7A">
        <w:t>32</w:t>
      </w:r>
    </w:p>
    <w:p w:rsidR="00793A7A" w:rsidRPr="00DC088B" w:rsidRDefault="00793A7A" w:rsidP="00DC088B">
      <w:pPr>
        <w:pStyle w:val="ListParagraph"/>
        <w:numPr>
          <w:ilvl w:val="0"/>
          <w:numId w:val="15"/>
        </w:numPr>
      </w:pPr>
      <w:r w:rsidRPr="0095488E">
        <w:rPr>
          <w:b/>
          <w:bCs/>
          <w:lang w:val="vi-VN"/>
        </w:rPr>
        <w:t xml:space="preserve">There are </w:t>
      </w:r>
      <w:r w:rsidR="00930DF8">
        <w:rPr>
          <w:b/>
          <w:bCs/>
        </w:rPr>
        <w:t>3</w:t>
      </w:r>
      <w:r w:rsidRPr="0095488E">
        <w:rPr>
          <w:b/>
          <w:bCs/>
        </w:rPr>
        <w:t xml:space="preserve"> sub-circuits </w:t>
      </w:r>
      <w:r>
        <w:rPr>
          <w:b/>
          <w:bCs/>
        </w:rPr>
        <w:t xml:space="preserve">in the circuit </w:t>
      </w:r>
      <w:r>
        <w:rPr>
          <w:b/>
          <w:bCs/>
        </w:rPr>
        <w:t>Add</w:t>
      </w:r>
      <w:r>
        <w:rPr>
          <w:b/>
          <w:bCs/>
        </w:rPr>
        <w:t>32</w:t>
      </w:r>
      <w:r w:rsidR="00DC088B">
        <w:rPr>
          <w:b/>
          <w:bCs/>
        </w:rPr>
        <w:t xml:space="preserve">: </w:t>
      </w:r>
      <w:r w:rsidR="00DC088B">
        <w:t>Add1bit, Add2bits, Add4bits, Add8bits and Add16bits.</w:t>
      </w:r>
    </w:p>
    <w:p w:rsidR="00793A7A" w:rsidRDefault="00793A7A" w:rsidP="00793A7A">
      <w:pPr>
        <w:pStyle w:val="ListParagraph"/>
        <w:numPr>
          <w:ilvl w:val="0"/>
          <w:numId w:val="15"/>
        </w:numPr>
      </w:pPr>
      <w:r>
        <w:t>Sub-circuit Adder1bit:</w:t>
      </w:r>
    </w:p>
    <w:p w:rsidR="00793A7A" w:rsidRDefault="00793A7A" w:rsidP="00793A7A">
      <w:pPr>
        <w:jc w:val="center"/>
      </w:pPr>
      <w:r w:rsidRPr="00793A7A">
        <w:drawing>
          <wp:inline distT="0" distB="0" distL="0" distR="0" wp14:anchorId="52F3D26D" wp14:editId="4162D4A2">
            <wp:extent cx="4292906" cy="178641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6396" cy="179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7A" w:rsidRDefault="00793A7A" w:rsidP="00793A7A">
      <w:pPr>
        <w:pStyle w:val="ListParagraph"/>
        <w:numPr>
          <w:ilvl w:val="0"/>
          <w:numId w:val="15"/>
        </w:numPr>
      </w:pPr>
      <w:r>
        <w:lastRenderedPageBreak/>
        <w:t>Sub-circuit Adder</w:t>
      </w:r>
      <w:r>
        <w:t>4</w:t>
      </w:r>
      <w:r>
        <w:t>bits:</w:t>
      </w:r>
    </w:p>
    <w:p w:rsidR="00930DF8" w:rsidRDefault="00930DF8" w:rsidP="00930DF8">
      <w:pPr>
        <w:jc w:val="center"/>
      </w:pPr>
      <w:r w:rsidRPr="00930DF8">
        <w:drawing>
          <wp:inline distT="0" distB="0" distL="0" distR="0" wp14:anchorId="1490E1A8" wp14:editId="3D366D39">
            <wp:extent cx="5254463" cy="2167466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842" cy="21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7A" w:rsidRDefault="00793A7A" w:rsidP="00793A7A">
      <w:pPr>
        <w:pStyle w:val="ListParagraph"/>
        <w:numPr>
          <w:ilvl w:val="0"/>
          <w:numId w:val="15"/>
        </w:numPr>
      </w:pPr>
      <w:r>
        <w:t>Sub-circuit Adder</w:t>
      </w:r>
      <w:r>
        <w:t>16</w:t>
      </w:r>
      <w:r>
        <w:t>bit</w:t>
      </w:r>
    </w:p>
    <w:p w:rsidR="007316CA" w:rsidRDefault="00930DF8" w:rsidP="00930DF8">
      <w:r w:rsidRPr="00930DF8">
        <w:drawing>
          <wp:inline distT="0" distB="0" distL="0" distR="0" wp14:anchorId="4E840077" wp14:editId="226710AE">
            <wp:extent cx="5943600" cy="2060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CA" w:rsidRDefault="007316CA" w:rsidP="00930DF8"/>
    <w:p w:rsidR="007316CA" w:rsidRDefault="007316CA" w:rsidP="00930DF8"/>
    <w:p w:rsidR="007316CA" w:rsidRDefault="007316CA" w:rsidP="00930DF8">
      <w:pPr>
        <w:pBdr>
          <w:bottom w:val="single" w:sz="12" w:space="1" w:color="auto"/>
        </w:pBdr>
      </w:pPr>
    </w:p>
    <w:p w:rsidR="007316CA" w:rsidRDefault="007316CA" w:rsidP="00930DF8"/>
    <w:p w:rsidR="007316CA" w:rsidRDefault="007316CA" w:rsidP="00930DF8"/>
    <w:p w:rsidR="007316CA" w:rsidRPr="007316CA" w:rsidRDefault="007316CA" w:rsidP="007316CA">
      <w:pPr>
        <w:jc w:val="center"/>
        <w:rPr>
          <w:i/>
          <w:iCs/>
          <w:sz w:val="48"/>
          <w:szCs w:val="48"/>
        </w:rPr>
      </w:pPr>
      <w:r w:rsidRPr="007316CA">
        <w:rPr>
          <w:i/>
          <w:iCs/>
          <w:sz w:val="48"/>
          <w:szCs w:val="48"/>
        </w:rPr>
        <w:t>Thank you for reading!</w:t>
      </w:r>
    </w:p>
    <w:sectPr w:rsidR="007316CA" w:rsidRPr="007316CA">
      <w:headerReference w:type="default" r:id="rId23"/>
      <w:headerReference w:type="first" r:id="rId24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F59D4" w:rsidRDefault="004F59D4">
      <w:pPr>
        <w:spacing w:line="240" w:lineRule="auto"/>
      </w:pPr>
      <w:r>
        <w:separator/>
      </w:r>
    </w:p>
  </w:endnote>
  <w:endnote w:type="continuationSeparator" w:id="0">
    <w:p w:rsidR="004F59D4" w:rsidRDefault="004F59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F59D4" w:rsidRDefault="004F59D4">
      <w:pPr>
        <w:spacing w:line="240" w:lineRule="auto"/>
      </w:pPr>
      <w:r>
        <w:separator/>
      </w:r>
    </w:p>
  </w:footnote>
  <w:footnote w:type="continuationSeparator" w:id="0">
    <w:p w:rsidR="004F59D4" w:rsidRDefault="004F59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116BD" w:rsidRDefault="002D663E">
    <w:pPr>
      <w:pStyle w:val="Header"/>
    </w:pPr>
    <w:r w:rsidRPr="002D663E">
      <w:rPr>
        <w:rFonts w:ascii="Times New Roman" w:eastAsia="Times New Roman" w:hAnsi="Times New Roman" w:cs="Times New Roman"/>
        <w:kern w:val="0"/>
        <w:lang w:val="en-VN" w:eastAsia="en-US"/>
      </w:rPr>
      <w:fldChar w:fldCharType="begin"/>
    </w:r>
    <w:r w:rsidRPr="002D663E">
      <w:rPr>
        <w:rFonts w:ascii="Times New Roman" w:eastAsia="Times New Roman" w:hAnsi="Times New Roman" w:cs="Times New Roman"/>
        <w:kern w:val="0"/>
        <w:lang w:val="en-VN" w:eastAsia="en-US"/>
      </w:rPr>
      <w:instrText xml:space="preserve"> INCLUDEPICTURE "https://upload.wikimedia.org/wikipedia/vi/4/4b/Tr%C6%B0%E1%BB%9Dng_%C4%90%E1%BA%A1i_h%E1%BB%8Dc_VinUni_logo.png" \* MERGEFORMATINET </w:instrText>
    </w:r>
    <w:r w:rsidRPr="002D663E">
      <w:rPr>
        <w:rFonts w:ascii="Times New Roman" w:eastAsia="Times New Roman" w:hAnsi="Times New Roman" w:cs="Times New Roman"/>
        <w:kern w:val="0"/>
        <w:lang w:val="en-VN" w:eastAsia="en-US"/>
      </w:rPr>
      <w:fldChar w:fldCharType="separate"/>
    </w:r>
    <w:r w:rsidRPr="002D663E">
      <w:rPr>
        <w:rFonts w:ascii="Times New Roman" w:eastAsia="Times New Roman" w:hAnsi="Times New Roman" w:cs="Times New Roman"/>
        <w:noProof/>
        <w:kern w:val="0"/>
        <w:lang w:val="en-VN" w:eastAsia="en-US"/>
      </w:rPr>
      <w:drawing>
        <wp:inline distT="0" distB="0" distL="0" distR="0" wp14:anchorId="21BB03A0" wp14:editId="1E86C80D">
          <wp:extent cx="783963" cy="480060"/>
          <wp:effectExtent l="0" t="0" r="3810" b="254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963" cy="480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D663E">
      <w:rPr>
        <w:rFonts w:ascii="Times New Roman" w:eastAsia="Times New Roman" w:hAnsi="Times New Roman" w:cs="Times New Roman"/>
        <w:kern w:val="0"/>
        <w:lang w:val="en-VN" w:eastAsia="en-US"/>
      </w:rPr>
      <w:fldChar w:fldCharType="end"/>
    </w:r>
    <w:r w:rsidR="004F59D4">
      <w:rPr>
        <w:rStyle w:val="Strong"/>
      </w:rPr>
      <w:ptab w:relativeTo="margin" w:alignment="right" w:leader="none"/>
    </w:r>
    <w:r w:rsidR="004F59D4">
      <w:rPr>
        <w:rStyle w:val="Strong"/>
      </w:rPr>
      <w:fldChar w:fldCharType="begin"/>
    </w:r>
    <w:r w:rsidR="004F59D4">
      <w:rPr>
        <w:rStyle w:val="Strong"/>
      </w:rPr>
      <w:instrText xml:space="preserve"> PAGE   \* MERGEFORMAT </w:instrText>
    </w:r>
    <w:r w:rsidR="004F59D4">
      <w:rPr>
        <w:rStyle w:val="Strong"/>
      </w:rPr>
      <w:fldChar w:fldCharType="separate"/>
    </w:r>
    <w:r w:rsidR="004F59D4">
      <w:rPr>
        <w:rStyle w:val="Strong"/>
        <w:noProof/>
      </w:rPr>
      <w:t>9</w:t>
    </w:r>
    <w:r w:rsidR="004F59D4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116BD" w:rsidRPr="002D663E" w:rsidRDefault="002D663E" w:rsidP="002D663E">
    <w:pPr>
      <w:jc w:val="center"/>
      <w:rPr>
        <w:rStyle w:val="Strong"/>
        <w:rFonts w:ascii="Times New Roman" w:eastAsia="Times New Roman" w:hAnsi="Times New Roman" w:cs="Times New Roman"/>
        <w:caps w:val="0"/>
        <w:kern w:val="0"/>
        <w:lang w:val="en-VN" w:eastAsia="en-US"/>
      </w:rPr>
    </w:pPr>
    <w:r w:rsidRPr="002D663E">
      <w:rPr>
        <w:rFonts w:ascii="Times New Roman" w:eastAsia="Times New Roman" w:hAnsi="Times New Roman" w:cs="Times New Roman"/>
        <w:kern w:val="0"/>
        <w:lang w:val="en-VN" w:eastAsia="en-US"/>
      </w:rPr>
      <w:fldChar w:fldCharType="begin"/>
    </w:r>
    <w:r w:rsidRPr="002D663E">
      <w:rPr>
        <w:rFonts w:ascii="Times New Roman" w:eastAsia="Times New Roman" w:hAnsi="Times New Roman" w:cs="Times New Roman"/>
        <w:kern w:val="0"/>
        <w:lang w:val="en-VN" w:eastAsia="en-US"/>
      </w:rPr>
      <w:instrText xml:space="preserve"> INCLUDEPICTURE "https://upload.wikimedia.org/wikipedia/vi/4/4b/Tr%C6%B0%E1%BB%9Dng_%C4%90%E1%BA%A1i_h%E1%BB%8Dc_VinUni_logo.png" \* MERGEFORMATINET </w:instrText>
    </w:r>
    <w:r w:rsidRPr="002D663E">
      <w:rPr>
        <w:rFonts w:ascii="Times New Roman" w:eastAsia="Times New Roman" w:hAnsi="Times New Roman" w:cs="Times New Roman"/>
        <w:kern w:val="0"/>
        <w:lang w:val="en-VN" w:eastAsia="en-US"/>
      </w:rPr>
      <w:fldChar w:fldCharType="separate"/>
    </w:r>
    <w:r w:rsidRPr="002D663E">
      <w:rPr>
        <w:rFonts w:ascii="Times New Roman" w:eastAsia="Times New Roman" w:hAnsi="Times New Roman" w:cs="Times New Roman"/>
        <w:noProof/>
        <w:kern w:val="0"/>
        <w:lang w:val="en-VN" w:eastAsia="en-US"/>
      </w:rPr>
      <w:drawing>
        <wp:inline distT="0" distB="0" distL="0" distR="0" wp14:anchorId="7F65F79D" wp14:editId="05D93162">
          <wp:extent cx="783963" cy="480060"/>
          <wp:effectExtent l="0" t="0" r="3810" b="254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963" cy="480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D663E">
      <w:rPr>
        <w:rFonts w:ascii="Times New Roman" w:eastAsia="Times New Roman" w:hAnsi="Times New Roman" w:cs="Times New Roman"/>
        <w:kern w:val="0"/>
        <w:lang w:val="en-VN" w:eastAsia="en-US"/>
      </w:rPr>
      <w:fldChar w:fldCharType="end"/>
    </w:r>
    <w:r w:rsidR="004F59D4">
      <w:rPr>
        <w:rStyle w:val="Strong"/>
      </w:rPr>
      <w:ptab w:relativeTo="margin" w:alignment="right" w:leader="none"/>
    </w:r>
    <w:r w:rsidR="004F59D4">
      <w:rPr>
        <w:rStyle w:val="Strong"/>
      </w:rPr>
      <w:fldChar w:fldCharType="begin"/>
    </w:r>
    <w:r w:rsidR="004F59D4">
      <w:rPr>
        <w:rStyle w:val="Strong"/>
      </w:rPr>
      <w:instrText xml:space="preserve"> PAGE   \* MERGEFORMAT </w:instrText>
    </w:r>
    <w:r w:rsidR="004F59D4">
      <w:rPr>
        <w:rStyle w:val="Strong"/>
      </w:rPr>
      <w:fldChar w:fldCharType="separate"/>
    </w:r>
    <w:r w:rsidR="004F59D4">
      <w:rPr>
        <w:rStyle w:val="Strong"/>
        <w:noProof/>
      </w:rPr>
      <w:t>1</w:t>
    </w:r>
    <w:r w:rsidR="004F59D4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3C26453D"/>
    <w:multiLevelType w:val="hybridMultilevel"/>
    <w:tmpl w:val="63ECE536"/>
    <w:lvl w:ilvl="0" w:tplc="D0445A30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8C2075"/>
    <w:multiLevelType w:val="hybridMultilevel"/>
    <w:tmpl w:val="78885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E5D3A"/>
    <w:multiLevelType w:val="hybridMultilevel"/>
    <w:tmpl w:val="23C471DE"/>
    <w:lvl w:ilvl="0" w:tplc="B9301DF2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8D3D92"/>
    <w:multiLevelType w:val="hybridMultilevel"/>
    <w:tmpl w:val="413608A2"/>
    <w:lvl w:ilvl="0" w:tplc="30B4D05E">
      <w:start w:val="3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CC87DEE"/>
    <w:multiLevelType w:val="hybridMultilevel"/>
    <w:tmpl w:val="5A1C4962"/>
    <w:lvl w:ilvl="0" w:tplc="3CF02928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1"/>
  </w:num>
  <w:num w:numId="13">
    <w:abstractNumId w:val="10"/>
  </w:num>
  <w:num w:numId="14">
    <w:abstractNumId w:val="12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63E"/>
    <w:rsid w:val="00157AEE"/>
    <w:rsid w:val="00285F58"/>
    <w:rsid w:val="002D663E"/>
    <w:rsid w:val="004C1018"/>
    <w:rsid w:val="004F59D4"/>
    <w:rsid w:val="007316CA"/>
    <w:rsid w:val="00793A7A"/>
    <w:rsid w:val="00930DF8"/>
    <w:rsid w:val="0095488E"/>
    <w:rsid w:val="00990DA1"/>
    <w:rsid w:val="00D631D4"/>
    <w:rsid w:val="00DC088B"/>
    <w:rsid w:val="00E116BD"/>
    <w:rsid w:val="00E52A63"/>
    <w:rsid w:val="00E6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B9FFCF"/>
  <w15:chartTrackingRefBased/>
  <w15:docId w15:val="{2A453778-7ABB-4B4D-A3A4-EAB98547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one/Library/Containers/com.microsoft.Word/Data/Library/Application%20Support/Microsoft/Office/16.0/DTS/en-US%7b876A3BD9-3369-AC4B-96BC-C0918205E6F0%7d/%7b174959B7-BB5E-0B47-9DB2-309A2052CAE1%7dtf1000209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825C390CF7CB34B9B02B87B1E9C3D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E1DEE4-44F7-C143-A244-ADF2420E3225}"/>
      </w:docPartPr>
      <w:docPartBody>
        <w:p w:rsidR="00000000" w:rsidRDefault="005E7A8F">
          <w:pPr>
            <w:pStyle w:val="F825C390CF7CB34B9B02B87B1E9C3D2B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A8F"/>
    <w:rsid w:val="005E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25C390CF7CB34B9B02B87B1E9C3D2B">
    <w:name w:val="F825C390CF7CB34B9B02B87B1E9C3D2B"/>
  </w:style>
  <w:style w:type="paragraph" w:customStyle="1" w:styleId="08796DBC3D721A48892C435DECAAE1AE">
    <w:name w:val="08796DBC3D721A48892C435DECAAE1AE"/>
  </w:style>
  <w:style w:type="paragraph" w:customStyle="1" w:styleId="BA31CC4F8094994EBFB2403509053FF6">
    <w:name w:val="BA31CC4F8094994EBFB2403509053FF6"/>
  </w:style>
  <w:style w:type="paragraph" w:customStyle="1" w:styleId="91C42196E0C6C14DBCC989B7DDDA0B38">
    <w:name w:val="91C42196E0C6C14DBCC989B7DDDA0B38"/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paragraph" w:customStyle="1" w:styleId="5DC8FC053607AF488245F6977DBC6CF0">
    <w:name w:val="5DC8FC053607AF488245F6977DBC6CF0"/>
  </w:style>
  <w:style w:type="paragraph" w:customStyle="1" w:styleId="BA2E8961DE47FB40B88901AF8BE63F31">
    <w:name w:val="BA2E8961DE47FB40B88901AF8BE63F31"/>
  </w:style>
  <w:style w:type="paragraph" w:customStyle="1" w:styleId="84491907CE3927469DDA2904C5691631">
    <w:name w:val="84491907CE3927469DDA2904C5691631"/>
  </w:style>
  <w:style w:type="paragraph" w:customStyle="1" w:styleId="45BAB469668DAF42A67C50D181D1FA67">
    <w:name w:val="45BAB469668DAF42A67C50D181D1FA67"/>
  </w:style>
  <w:style w:type="paragraph" w:customStyle="1" w:styleId="EA713F19401FAF468B47355FDC183B06">
    <w:name w:val="EA713F19401FAF468B47355FDC183B06"/>
  </w:style>
  <w:style w:type="paragraph" w:customStyle="1" w:styleId="54196E038FA4EB4BA3E4737F65E0A237">
    <w:name w:val="54196E038FA4EB4BA3E4737F65E0A237"/>
  </w:style>
  <w:style w:type="paragraph" w:customStyle="1" w:styleId="A121980730B94B4F93B064BC69A5DA74">
    <w:name w:val="A121980730B94B4F93B064BC69A5DA74"/>
  </w:style>
  <w:style w:type="paragraph" w:customStyle="1" w:styleId="12F2BC319658644BB8B65A8A3D3EFF75">
    <w:name w:val="12F2BC319658644BB8B65A8A3D3EFF75"/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val="en-US" w:eastAsia="ja-JP"/>
    </w:rPr>
  </w:style>
  <w:style w:type="paragraph" w:customStyle="1" w:styleId="D67FFF0A98CBF74EB93B2A22674D7074">
    <w:name w:val="D67FFF0A98CBF74EB93B2A22674D7074"/>
  </w:style>
  <w:style w:type="paragraph" w:customStyle="1" w:styleId="C092CA2832FC4A47BB1EAD8F22DAC635">
    <w:name w:val="C092CA2832FC4A47BB1EAD8F22DAC635"/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val="en-US" w:eastAsia="ja-JP"/>
    </w:rPr>
  </w:style>
  <w:style w:type="paragraph" w:customStyle="1" w:styleId="963D59615B74EB4DB38A23E96761CBFF">
    <w:name w:val="963D59615B74EB4DB38A23E96761CBFF"/>
  </w:style>
  <w:style w:type="paragraph" w:customStyle="1" w:styleId="1C93FA37344868459386A0BC496B747D">
    <w:name w:val="1C93FA37344868459386A0BC496B747D"/>
  </w:style>
  <w:style w:type="paragraph" w:customStyle="1" w:styleId="6B63688D1E648549AD0E0AC27044A75A">
    <w:name w:val="6B63688D1E648549AD0E0AC27044A75A"/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val="en-US" w:eastAsia="ja-JP"/>
    </w:rPr>
  </w:style>
  <w:style w:type="paragraph" w:customStyle="1" w:styleId="42F547DEC33D2A43B21C76C1FAB3ACE0">
    <w:name w:val="42F547DEC33D2A43B21C76C1FAB3ACE0"/>
  </w:style>
  <w:style w:type="paragraph" w:customStyle="1" w:styleId="BA103E62EC3C6C4FB60A9DFE3495D16A">
    <w:name w:val="BA103E62EC3C6C4FB60A9DFE3495D16A"/>
  </w:style>
  <w:style w:type="paragraph" w:customStyle="1" w:styleId="CBC8A4EA48D6644CB12720F441B74811">
    <w:name w:val="CBC8A4EA48D6644CB12720F441B74811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97D706810FF7714EABDCB1F440DFC988">
    <w:name w:val="97D706810FF7714EABDCB1F440DFC988"/>
  </w:style>
  <w:style w:type="paragraph" w:customStyle="1" w:styleId="6D598B710D77A143B4960529DD59F2FA">
    <w:name w:val="6D598B710D77A143B4960529DD59F2FA"/>
  </w:style>
  <w:style w:type="paragraph" w:customStyle="1" w:styleId="3877C356B634CE45A68EEA1BF37887DC">
    <w:name w:val="3877C356B634CE45A68EEA1BF37887DC"/>
  </w:style>
  <w:style w:type="paragraph" w:customStyle="1" w:styleId="3DDAB1084FFEE64B93023DAC8A616775">
    <w:name w:val="3DDAB1084FFEE64B93023DAC8A616775"/>
  </w:style>
  <w:style w:type="paragraph" w:customStyle="1" w:styleId="4F79794562C5734083EE4439C61ED12B">
    <w:name w:val="4F79794562C5734083EE4439C61ED1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Paper.dotx</Template>
  <TotalTime>37</TotalTime>
  <Pages>8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</dc:title>
  <dc:subject/>
  <dc:creator>Microsoft Office User</dc:creator>
  <cp:keywords/>
  <dc:description/>
  <cp:lastModifiedBy>Tran Tue Nhi (S.CECS)</cp:lastModifiedBy>
  <cp:revision>9</cp:revision>
  <dcterms:created xsi:type="dcterms:W3CDTF">2021-10-23T06:20:00Z</dcterms:created>
  <dcterms:modified xsi:type="dcterms:W3CDTF">2021-10-25T10:42:00Z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